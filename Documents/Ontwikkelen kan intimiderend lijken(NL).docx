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47F5D" w14:textId="77777777" w:rsidR="00D42557" w:rsidRPr="00D42557" w:rsidRDefault="00D42557" w:rsidP="004E529C">
      <w:pPr>
        <w:pStyle w:val="Geenafstand"/>
      </w:pPr>
      <w:r w:rsidRPr="00D42557">
        <w:t>Programmeren kan intimiderend lijken, maar het is in wezen het proces van het geven van instructies aan een computer om specifieke taken uit te voeren. We beginnen bij de basis en werken geleidelijk toe naar de assembleertaal, die een laag-niveau programmeertaal is die nauw verbonden is met de hardware van een computer.</w:t>
      </w:r>
    </w:p>
    <w:p w14:paraId="6BB6F1DE" w14:textId="77777777" w:rsidR="00D42557" w:rsidRPr="00D42557" w:rsidRDefault="00D42557" w:rsidP="00D42557">
      <w:pPr>
        <w:rPr>
          <w:u w:val="single"/>
        </w:rPr>
      </w:pPr>
    </w:p>
    <w:p w14:paraId="6469CA3E" w14:textId="77777777" w:rsidR="00D42557" w:rsidRPr="00D42557" w:rsidRDefault="00D42557" w:rsidP="00D42557">
      <w:pPr>
        <w:rPr>
          <w:rStyle w:val="Zwaar"/>
        </w:rPr>
      </w:pPr>
      <w:r w:rsidRPr="00D42557">
        <w:rPr>
          <w:rStyle w:val="Zwaar"/>
        </w:rPr>
        <w:t>Code-loze/No-code Platforms (Code-vrije platforms):</w:t>
      </w:r>
    </w:p>
    <w:p w14:paraId="6794B712" w14:textId="77777777" w:rsidR="00D42557" w:rsidRPr="00D42557" w:rsidRDefault="00D42557" w:rsidP="004E529C">
      <w:pPr>
        <w:pStyle w:val="Geenafstand"/>
      </w:pPr>
      <w:r w:rsidRPr="00D42557">
        <w:t>Deze platforms stellen je in staat softwaretoepassingen te maken zonder traditionele code te schrijven. In plaats daarvan gebruik je visuele interfaces of vooraf gebouwde logische blokken.</w:t>
      </w:r>
    </w:p>
    <w:p w14:paraId="67481BD2" w14:textId="23F83A77" w:rsidR="00D42557" w:rsidRPr="00D42557" w:rsidRDefault="00D42557" w:rsidP="004E529C">
      <w:pPr>
        <w:pStyle w:val="Geenafstand"/>
      </w:pPr>
      <w:r w:rsidRPr="00D42557">
        <w:t>Voorbeelden zijn platforms zoals Scratch (voor kinderen) en tools zoals Zapier</w:t>
      </w:r>
      <w:r>
        <w:t>,N8N</w:t>
      </w:r>
      <w:r w:rsidR="001B6DBB">
        <w:t>,</w:t>
      </w:r>
      <w:r w:rsidR="001B6DBB" w:rsidRPr="001B6DBB">
        <w:t xml:space="preserve"> retool</w:t>
      </w:r>
      <w:r>
        <w:t>.</w:t>
      </w:r>
      <w:r w:rsidRPr="00D42557">
        <w:t xml:space="preserve"> (voor het automatiseren van taken).</w:t>
      </w:r>
    </w:p>
    <w:p w14:paraId="54603881" w14:textId="77777777" w:rsidR="00D42557" w:rsidRPr="00D42557" w:rsidRDefault="00D42557" w:rsidP="004E529C">
      <w:pPr>
        <w:pStyle w:val="Geenafstand"/>
      </w:pPr>
    </w:p>
    <w:p w14:paraId="0A649850" w14:textId="77777777" w:rsidR="00D42557" w:rsidRPr="00D42557" w:rsidRDefault="00D42557" w:rsidP="00D42557">
      <w:pPr>
        <w:rPr>
          <w:rStyle w:val="Zwaar"/>
        </w:rPr>
      </w:pPr>
      <w:r w:rsidRPr="00D42557">
        <w:rPr>
          <w:rStyle w:val="Zwaar"/>
        </w:rPr>
        <w:t>Scriptingtalen (Scripttalen):</w:t>
      </w:r>
    </w:p>
    <w:p w14:paraId="75246881" w14:textId="77777777" w:rsidR="00D42557" w:rsidRPr="00D42557" w:rsidRDefault="00D42557" w:rsidP="004E529C">
      <w:pPr>
        <w:pStyle w:val="Geenafstand"/>
      </w:pPr>
      <w:r w:rsidRPr="00D42557">
        <w:t>Scriptingtalen zijn een stap hoger dan code-vrije platforms. Hierbij schrijf je scripts (reeksen van commando's) om taken te automatiseren.</w:t>
      </w:r>
    </w:p>
    <w:p w14:paraId="34BE6771" w14:textId="66499039" w:rsidR="00D42557" w:rsidRPr="00D42557" w:rsidRDefault="00D42557" w:rsidP="004E529C">
      <w:pPr>
        <w:pStyle w:val="Geenafstand"/>
      </w:pPr>
      <w:r w:rsidRPr="00D42557">
        <w:t>Voorbeelden zijn Python, JavaScript, en Ruby</w:t>
      </w:r>
      <w:r w:rsidR="001B6DBB">
        <w:t xml:space="preserve">, </w:t>
      </w:r>
      <w:r w:rsidR="003E00AB">
        <w:t>PHP</w:t>
      </w:r>
      <w:r>
        <w:t xml:space="preserve"> en Basic</w:t>
      </w:r>
      <w:r w:rsidRPr="00D42557">
        <w:t xml:space="preserve">. Je schrijft code in een teksteditor en voert deze uit met een </w:t>
      </w:r>
      <w:r w:rsidR="003E00AB" w:rsidRPr="00D42557">
        <w:t>interpreteer</w:t>
      </w:r>
      <w:r w:rsidRPr="00D42557">
        <w:t xml:space="preserve"> of een webbrowser.</w:t>
      </w:r>
      <w:r w:rsidR="001B6DBB">
        <w:br/>
        <w:t xml:space="preserve">HTML + CSS zijn niet echt programeer talen maar worden wel als </w:t>
      </w:r>
      <w:r w:rsidR="003E00AB">
        <w:t>scrip ting</w:t>
      </w:r>
      <w:r w:rsidR="001B6DBB">
        <w:t xml:space="preserve"> </w:t>
      </w:r>
      <w:r w:rsidR="003E00AB">
        <w:t>talen</w:t>
      </w:r>
      <w:r w:rsidR="001B6DBB">
        <w:t xml:space="preserve"> gezien</w:t>
      </w:r>
    </w:p>
    <w:p w14:paraId="07932489" w14:textId="77777777" w:rsidR="00D42557" w:rsidRDefault="00D42557" w:rsidP="00D42557">
      <w:pPr>
        <w:rPr>
          <w:u w:val="single"/>
        </w:rPr>
      </w:pPr>
    </w:p>
    <w:p w14:paraId="0C937773" w14:textId="77777777" w:rsidR="00654EE1" w:rsidRPr="004E529C" w:rsidRDefault="00654EE1" w:rsidP="004E529C">
      <w:pPr>
        <w:pStyle w:val="Geenafstand"/>
        <w:rPr>
          <w:rStyle w:val="Zwaar"/>
        </w:rPr>
      </w:pPr>
      <w:r w:rsidRPr="004E529C">
        <w:rPr>
          <w:rStyle w:val="Zwaar"/>
        </w:rPr>
        <w:t>Databases:</w:t>
      </w:r>
    </w:p>
    <w:p w14:paraId="105A1C06" w14:textId="77777777" w:rsidR="00654EE1" w:rsidRPr="00654EE1" w:rsidRDefault="00654EE1" w:rsidP="004E529C">
      <w:pPr>
        <w:pStyle w:val="Geenafstand"/>
      </w:pPr>
    </w:p>
    <w:p w14:paraId="34803C02" w14:textId="59A33A0E" w:rsidR="00654EE1" w:rsidRPr="00654EE1" w:rsidRDefault="00654EE1" w:rsidP="004E529C">
      <w:pPr>
        <w:pStyle w:val="Geenafstand"/>
      </w:pPr>
      <w:r w:rsidRPr="00654EE1">
        <w:t>Databases zijn essentieel in de wereld van programmeren. Ze worden gebruikt om gegevens op te slaan, te organiseren en op te halen. Databases kunnen variëren van eenvoudige lijsten tot complexe structuren met tabellen, relaties en geavanceerde zoekopdrachten.</w:t>
      </w:r>
    </w:p>
    <w:p w14:paraId="0818DDED" w14:textId="2F2EC256" w:rsidR="00654EE1" w:rsidRPr="00654EE1" w:rsidRDefault="00654EE1" w:rsidP="004E529C">
      <w:pPr>
        <w:pStyle w:val="Geenafstand"/>
      </w:pPr>
      <w:r w:rsidRPr="00654EE1">
        <w:t xml:space="preserve">Voorbeelden van databases zijn MySQL, PostgreSQL, SQLite voor relationele databases en MongoDB voor </w:t>
      </w:r>
      <w:r w:rsidR="003E00AB" w:rsidRPr="00654EE1">
        <w:t>document gebaseerde</w:t>
      </w:r>
      <w:r w:rsidRPr="00654EE1">
        <w:t xml:space="preserve"> databases.</w:t>
      </w:r>
    </w:p>
    <w:p w14:paraId="20B109C0" w14:textId="3D067B2E" w:rsidR="00654EE1" w:rsidRDefault="00654EE1" w:rsidP="004E529C">
      <w:pPr>
        <w:pStyle w:val="Geenafstand"/>
      </w:pPr>
      <w:r w:rsidRPr="00654EE1">
        <w:t>Programmeurs gebruiken talen zoals SQL (Structured Query Language) om met databases te communiceren. Met SQL kun je gegevens in databases opvragen, toevoegen, bijwerken en verwijderen.</w:t>
      </w:r>
    </w:p>
    <w:p w14:paraId="7B84F8F3" w14:textId="77777777" w:rsidR="00654EE1" w:rsidRPr="00D42557" w:rsidRDefault="00654EE1" w:rsidP="00654EE1">
      <w:pPr>
        <w:rPr>
          <w:u w:val="single"/>
        </w:rPr>
      </w:pPr>
    </w:p>
    <w:p w14:paraId="32ED3E03" w14:textId="77777777" w:rsidR="00D42557" w:rsidRPr="00D42557" w:rsidRDefault="00D42557" w:rsidP="00D42557">
      <w:pPr>
        <w:rPr>
          <w:rStyle w:val="Zwaar"/>
        </w:rPr>
      </w:pPr>
      <w:r w:rsidRPr="00D42557">
        <w:rPr>
          <w:rStyle w:val="Zwaar"/>
        </w:rPr>
        <w:t>Hoge programmeertalen (Hoog-niveau programmeertalen):</w:t>
      </w:r>
    </w:p>
    <w:p w14:paraId="4D67257C" w14:textId="77777777" w:rsidR="00D42557" w:rsidRPr="00D42557" w:rsidRDefault="00D42557" w:rsidP="004E529C">
      <w:pPr>
        <w:pStyle w:val="Geenafstand"/>
      </w:pPr>
      <w:r w:rsidRPr="00D42557">
        <w:t>Deze talen bieden meer controle en flexibiliteit dan scripttalen. Ze vereisen het schrijven van meer gestructureerde code.</w:t>
      </w:r>
    </w:p>
    <w:p w14:paraId="29D2DB44" w14:textId="13EC47D4" w:rsidR="00D42557" w:rsidRPr="00D42557" w:rsidRDefault="00D42557" w:rsidP="004E529C">
      <w:pPr>
        <w:pStyle w:val="Geenafstand"/>
      </w:pPr>
      <w:r w:rsidRPr="00D42557">
        <w:t>Voorbeelden zijn Java, C#, en C++</w:t>
      </w:r>
      <w:r w:rsidR="001B6DBB">
        <w:t>, Delphi</w:t>
      </w:r>
      <w:r w:rsidRPr="00D42557">
        <w:t>. Je schrijft code in een teksteditor en compileert deze naar machinetaal met behulp van een compiler.</w:t>
      </w:r>
    </w:p>
    <w:p w14:paraId="3BD125D8" w14:textId="77777777" w:rsidR="00D42557" w:rsidRPr="00D42557" w:rsidRDefault="00D42557" w:rsidP="00D42557">
      <w:pPr>
        <w:rPr>
          <w:u w:val="single"/>
        </w:rPr>
      </w:pPr>
    </w:p>
    <w:p w14:paraId="47632E95" w14:textId="77777777" w:rsidR="00654EE1" w:rsidRDefault="00654EE1">
      <w:pPr>
        <w:rPr>
          <w:rStyle w:val="Zwaar"/>
        </w:rPr>
      </w:pPr>
      <w:r>
        <w:rPr>
          <w:rStyle w:val="Zwaar"/>
        </w:rPr>
        <w:br w:type="page"/>
      </w:r>
    </w:p>
    <w:p w14:paraId="61A5B2BF" w14:textId="3D7B89D3" w:rsidR="00D42557" w:rsidRPr="00D42557" w:rsidRDefault="00D42557" w:rsidP="00D42557">
      <w:pPr>
        <w:rPr>
          <w:rStyle w:val="Zwaar"/>
        </w:rPr>
      </w:pPr>
      <w:r w:rsidRPr="00D42557">
        <w:rPr>
          <w:rStyle w:val="Zwaar"/>
        </w:rPr>
        <w:lastRenderedPageBreak/>
        <w:t>Assembler-taal (Assemblage-taal):</w:t>
      </w:r>
    </w:p>
    <w:p w14:paraId="727EED1F" w14:textId="77777777" w:rsidR="00D42557" w:rsidRPr="00D42557" w:rsidRDefault="00D42557" w:rsidP="004E529C">
      <w:pPr>
        <w:pStyle w:val="Geenafstand"/>
      </w:pPr>
      <w:r w:rsidRPr="00D42557">
        <w:t>Assembler-taal is een laag-niveau programmeertaal die specifiek is voor een bepaalde computerarchitectuur.</w:t>
      </w:r>
    </w:p>
    <w:p w14:paraId="7C3C51D5" w14:textId="77777777" w:rsidR="00D42557" w:rsidRPr="00D42557" w:rsidRDefault="00D42557" w:rsidP="004E529C">
      <w:pPr>
        <w:pStyle w:val="Geenafstand"/>
      </w:pPr>
      <w:r w:rsidRPr="00D42557">
        <w:t>In plaats van in leesbare tekst te schrijven, schrijf je instructies met mnemonische codes die overeenkomen met machinetaalinstructies.</w:t>
      </w:r>
    </w:p>
    <w:p w14:paraId="429BEE58" w14:textId="364B8E1C" w:rsidR="00D42557" w:rsidRPr="00D42557" w:rsidRDefault="00D42557" w:rsidP="004E529C">
      <w:pPr>
        <w:pStyle w:val="Geenafstand"/>
      </w:pPr>
      <w:r w:rsidRPr="00D42557">
        <w:t>Bijvoorbeeld, in x86-assemblage is "MOV" een mnemonische code voor "verplaatsen," en het wordt gebruikt om gegevens tussen registers en geheugen over te dragen.</w:t>
      </w:r>
    </w:p>
    <w:p w14:paraId="73138427" w14:textId="77777777" w:rsidR="00D42557" w:rsidRPr="00D42557" w:rsidRDefault="00D42557" w:rsidP="004E529C">
      <w:pPr>
        <w:pStyle w:val="Geenafstand"/>
      </w:pPr>
      <w:r w:rsidRPr="00D42557">
        <w:t>Het schrijven van assembleercode komt dichter bij directe interactie met de hardware van de computer.</w:t>
      </w:r>
    </w:p>
    <w:p w14:paraId="4EC1B25F" w14:textId="77777777" w:rsidR="00D42557" w:rsidRPr="00D42557" w:rsidRDefault="00D42557" w:rsidP="00D42557">
      <w:pPr>
        <w:rPr>
          <w:u w:val="single"/>
        </w:rPr>
      </w:pPr>
    </w:p>
    <w:p w14:paraId="77E4B70E" w14:textId="77777777" w:rsidR="00D42557" w:rsidRPr="00D42557" w:rsidRDefault="00D42557" w:rsidP="00D42557">
      <w:pPr>
        <w:rPr>
          <w:rStyle w:val="Zwaar"/>
        </w:rPr>
      </w:pPr>
      <w:r w:rsidRPr="00D42557">
        <w:rPr>
          <w:rStyle w:val="Zwaar"/>
        </w:rPr>
        <w:t>Machinetaal (Machine Code):</w:t>
      </w:r>
    </w:p>
    <w:p w14:paraId="65A05854" w14:textId="4C683AEB" w:rsidR="00D42557" w:rsidRPr="00D42557" w:rsidRDefault="00D42557" w:rsidP="004E529C">
      <w:pPr>
        <w:pStyle w:val="Geenafstand"/>
      </w:pPr>
      <w:r w:rsidRPr="00D42557">
        <w:t>Machinetaal is het laagste niveau van programmeren. Het bestaat uit binaire instructies die de CPU van de computer rechtstreeks kan uitvoeren.</w:t>
      </w:r>
      <w:r w:rsidR="001B6DBB">
        <w:t xml:space="preserve"> </w:t>
      </w:r>
      <w:r w:rsidRPr="00D42557">
        <w:t>Het is niet praktisch voor mensen om machinetaal rechtstreeks te schrijven; assembleertaal fungeert als een brug tussen machinetaal en hoog-niveau talen.</w:t>
      </w:r>
      <w:r w:rsidR="001B6DBB">
        <w:t xml:space="preserve"> </w:t>
      </w:r>
    </w:p>
    <w:p w14:paraId="53698C9E" w14:textId="77777777" w:rsidR="00D42557" w:rsidRPr="00D42557" w:rsidRDefault="00D42557" w:rsidP="004E529C">
      <w:pPr>
        <w:pStyle w:val="Geenafstand"/>
      </w:pPr>
      <w:r w:rsidRPr="00D42557">
        <w:t>Om de overgang te maken van code-loos naar assembleren, volg je meestal deze stappen:</w:t>
      </w:r>
    </w:p>
    <w:p w14:paraId="13447E24" w14:textId="77777777" w:rsidR="00D42557" w:rsidRDefault="00D42557" w:rsidP="001B6DBB">
      <w:pPr>
        <w:pStyle w:val="Geenafstand"/>
      </w:pPr>
    </w:p>
    <w:p w14:paraId="07862DEB" w14:textId="77777777" w:rsidR="001B6DBB" w:rsidRDefault="001B6DBB" w:rsidP="001B6DBB">
      <w:pPr>
        <w:pStyle w:val="Geenafstand"/>
      </w:pPr>
    </w:p>
    <w:p w14:paraId="05387A1E" w14:textId="0DBD6636" w:rsidR="001B6DBB" w:rsidRPr="00D42557" w:rsidRDefault="001B6DBB" w:rsidP="004E529C">
      <w:pPr>
        <w:pStyle w:val="Geenafstand"/>
      </w:pPr>
      <w:r>
        <w:t xml:space="preserve">De </w:t>
      </w:r>
      <w:r w:rsidR="003E00AB">
        <w:t>laagste</w:t>
      </w:r>
      <w:r>
        <w:t xml:space="preserve"> 2 die gebruiken wij niet maar staan hier meer </w:t>
      </w:r>
      <w:r w:rsidR="003E00AB">
        <w:t>voor</w:t>
      </w:r>
      <w:r>
        <w:t xml:space="preserve"> </w:t>
      </w:r>
      <w:r w:rsidR="003E00AB">
        <w:t>totaalbeeld</w:t>
      </w:r>
    </w:p>
    <w:p w14:paraId="255902B7" w14:textId="77777777" w:rsidR="001B6DBB" w:rsidRDefault="001B6DBB" w:rsidP="001B6DBB">
      <w:pPr>
        <w:pStyle w:val="Geenafstand"/>
      </w:pPr>
      <w:r>
        <w:br/>
      </w:r>
    </w:p>
    <w:p w14:paraId="4ED9231B" w14:textId="16BF6BE2" w:rsidR="004E529C" w:rsidRPr="003E00AB" w:rsidRDefault="004E529C">
      <w:pPr>
        <w:rPr>
          <w:rStyle w:val="Zwaar"/>
          <w:lang w:val="en-US"/>
        </w:rPr>
      </w:pPr>
      <w:r w:rsidRPr="003E00AB">
        <w:rPr>
          <w:rStyle w:val="Zwaar"/>
          <w:lang w:val="en-US"/>
        </w:rPr>
        <w:t>Rest-</w:t>
      </w:r>
      <w:r w:rsidR="003E00AB" w:rsidRPr="003E00AB">
        <w:rPr>
          <w:rStyle w:val="Zwaar"/>
          <w:lang w:val="en-US"/>
        </w:rPr>
        <w:t>API’s/</w:t>
      </w:r>
      <w:r w:rsidRPr="003E00AB">
        <w:rPr>
          <w:rStyle w:val="Zwaar"/>
          <w:lang w:val="en-US"/>
        </w:rPr>
        <w:t xml:space="preserve"> (Webhook of Hookback)</w:t>
      </w:r>
    </w:p>
    <w:p w14:paraId="0F1D2A71" w14:textId="77777777" w:rsidR="004E529C" w:rsidRPr="004E529C" w:rsidRDefault="004E529C" w:rsidP="004E529C">
      <w:pPr>
        <w:pStyle w:val="Geenafstand"/>
      </w:pPr>
      <w:r w:rsidRPr="004E529C">
        <w:t>Rest-API's (Representational State Transfer Application Programming Interfaces) zijn een belangrijk onderdeel van moderne softwareontwikkeling. Ze stellen systemen in staat om met elkaar te communiceren en gegevens uit te wisselen via HTTP-protocollen. Rest-API's worden veel gebruikt in webapplicaties en dienen als de basis voor het ophalen, bijwerken en delen van gegevens tussen verschillende services en systemen.</w:t>
      </w:r>
    </w:p>
    <w:p w14:paraId="6CF1F95B" w14:textId="77777777" w:rsidR="004E529C" w:rsidRPr="004E529C" w:rsidRDefault="004E529C" w:rsidP="004E529C">
      <w:pPr>
        <w:pStyle w:val="Geenafstand"/>
      </w:pPr>
    </w:p>
    <w:p w14:paraId="19F7FCC4" w14:textId="1CF4CFD1" w:rsidR="004E529C" w:rsidRPr="004E529C" w:rsidRDefault="004E529C" w:rsidP="004E529C">
      <w:pPr>
        <w:pStyle w:val="Geenafstand"/>
      </w:pPr>
      <w:r w:rsidRPr="004E529C">
        <w:t xml:space="preserve">Een verwante term is "Webhook" of "Hookback." Dit is een mechanisme waarmee een </w:t>
      </w:r>
      <w:r w:rsidR="003E00AB" w:rsidRPr="004E529C">
        <w:t>we toepassing</w:t>
      </w:r>
      <w:r w:rsidRPr="004E529C">
        <w:t xml:space="preserve"> (of service) automatisch meldingen of gegevens kan verzenden naar een andere toepassing of service zodra er een specifieke gebeurtenis plaatsvindt. </w:t>
      </w:r>
      <w:r w:rsidR="003E00AB" w:rsidRPr="004E529C">
        <w:t>Webhook</w:t>
      </w:r>
      <w:r w:rsidRPr="004E529C">
        <w:t xml:space="preserve"> zijn handig voor real-time communicatie tussen applicaties en kunnen worden gebruikt voor het activeren van </w:t>
      </w:r>
      <w:r w:rsidR="003E00AB" w:rsidRPr="004E529C">
        <w:t>workflow</w:t>
      </w:r>
      <w:r w:rsidRPr="004E529C">
        <w:t>, het verzenden van meldingen en meer.</w:t>
      </w:r>
    </w:p>
    <w:p w14:paraId="59A8A379" w14:textId="77777777" w:rsidR="004E529C" w:rsidRPr="004E529C" w:rsidRDefault="004E529C" w:rsidP="004E529C">
      <w:pPr>
        <w:pStyle w:val="Geenafstand"/>
      </w:pPr>
    </w:p>
    <w:p w14:paraId="3594429B" w14:textId="76D5535F" w:rsidR="004E529C" w:rsidRPr="004E529C" w:rsidRDefault="004E529C" w:rsidP="004E529C">
      <w:pPr>
        <w:pStyle w:val="Geenafstand"/>
      </w:pPr>
      <w:r w:rsidRPr="004E529C">
        <w:t xml:space="preserve">Het begrijpen van Rest-API's en </w:t>
      </w:r>
      <w:r w:rsidR="003E00AB" w:rsidRPr="004E529C">
        <w:t>Webhook</w:t>
      </w:r>
      <w:r w:rsidRPr="004E529C">
        <w:t xml:space="preserve"> is van cruciaal belang voor ontwikkelaars die willen samenwerken met externe services, gegevens willen integreren of complexe applicaties willen bouwen die communiceren met andere platforms.</w:t>
      </w:r>
    </w:p>
    <w:p w14:paraId="13CC127F" w14:textId="77777777" w:rsidR="004E529C" w:rsidRPr="004E529C" w:rsidRDefault="004E529C" w:rsidP="004E529C">
      <w:pPr>
        <w:pStyle w:val="Geenafstand"/>
      </w:pPr>
    </w:p>
    <w:p w14:paraId="16EE51FA" w14:textId="77777777" w:rsidR="004E529C" w:rsidRPr="004E529C" w:rsidRDefault="004E529C" w:rsidP="004E529C">
      <w:pPr>
        <w:pStyle w:val="Geenafstand"/>
      </w:pPr>
      <w:r w:rsidRPr="004E529C">
        <w:t>Dit nieuwe onderwerp legt de basis voor het begrijpen van deze concepten en hun rol in moderne softwareontwikkeling.</w:t>
      </w:r>
    </w:p>
    <w:p w14:paraId="7853344A" w14:textId="64E0A4C2" w:rsidR="004E529C" w:rsidRDefault="004E529C">
      <w:r>
        <w:br w:type="page"/>
      </w:r>
    </w:p>
    <w:p w14:paraId="191DA016" w14:textId="77777777" w:rsidR="001B6DBB" w:rsidRPr="004E529C" w:rsidRDefault="001B6DBB"/>
    <w:p w14:paraId="5D5FA2E5" w14:textId="06A361F3" w:rsidR="001B6DBB" w:rsidRDefault="00654EE1" w:rsidP="001B6DBB">
      <w:pPr>
        <w:pStyle w:val="Geenafstand"/>
      </w:pPr>
      <w:r w:rsidRPr="00654EE1">
        <w:rPr>
          <w:rFonts w:asciiTheme="majorHAnsi" w:eastAsiaTheme="majorEastAsia" w:hAnsiTheme="majorHAnsi" w:cstheme="majorBidi"/>
          <w:spacing w:val="-10"/>
          <w:kern w:val="28"/>
          <w:sz w:val="56"/>
          <w:szCs w:val="56"/>
        </w:rPr>
        <w:t>Beste aanpak om te leren programmeren:</w:t>
      </w:r>
      <w:r>
        <w:rPr>
          <w:rFonts w:asciiTheme="majorHAnsi" w:eastAsiaTheme="majorEastAsia" w:hAnsiTheme="majorHAnsi" w:cstheme="majorBidi"/>
          <w:spacing w:val="-10"/>
          <w:kern w:val="28"/>
          <w:sz w:val="56"/>
          <w:szCs w:val="56"/>
        </w:rPr>
        <w:br/>
      </w:r>
    </w:p>
    <w:p w14:paraId="52655F78" w14:textId="77777777" w:rsidR="00654EE1" w:rsidRPr="00654EE1" w:rsidRDefault="00654EE1" w:rsidP="004E529C">
      <w:pPr>
        <w:pStyle w:val="Geenafstand"/>
      </w:pPr>
      <w:r w:rsidRPr="00654EE1">
        <w:t>Begin met code-loze of no-code platforms om een gevoel te krijgen voor logica en probleemoplossing.</w:t>
      </w:r>
    </w:p>
    <w:p w14:paraId="160C51C4" w14:textId="77777777" w:rsidR="00654EE1" w:rsidRPr="00654EE1" w:rsidRDefault="00654EE1" w:rsidP="004E529C">
      <w:pPr>
        <w:pStyle w:val="Geenafstand"/>
      </w:pPr>
    </w:p>
    <w:p w14:paraId="71A99781" w14:textId="77777777" w:rsidR="00654EE1" w:rsidRPr="00654EE1" w:rsidRDefault="00654EE1" w:rsidP="004E529C">
      <w:pPr>
        <w:pStyle w:val="Geenafstand"/>
      </w:pPr>
      <w:r w:rsidRPr="00654EE1">
        <w:t>Verdiep je in databases en leer hoe je gegevens kunt opslaan en ophalen met behulp van databasebeheertalen zoals SQL.</w:t>
      </w:r>
    </w:p>
    <w:p w14:paraId="12261EC3" w14:textId="77777777" w:rsidR="00654EE1" w:rsidRPr="00654EE1" w:rsidRDefault="00654EE1" w:rsidP="004E529C">
      <w:pPr>
        <w:pStyle w:val="Geenafstand"/>
      </w:pPr>
    </w:p>
    <w:p w14:paraId="5B76CBB8" w14:textId="77777777" w:rsidR="00654EE1" w:rsidRPr="00654EE1" w:rsidRDefault="00654EE1" w:rsidP="004E529C">
      <w:pPr>
        <w:pStyle w:val="Geenafstand"/>
      </w:pPr>
      <w:r w:rsidRPr="00654EE1">
        <w:t>Ga over naar scripttalen om basisprogrammeerconcepten zoals variabelen, lussen en voorwaardelijke verklaringen te begrijpen.</w:t>
      </w:r>
    </w:p>
    <w:p w14:paraId="77724A7A" w14:textId="77777777" w:rsidR="00654EE1" w:rsidRPr="00654EE1" w:rsidRDefault="00654EE1" w:rsidP="004E529C">
      <w:pPr>
        <w:pStyle w:val="Geenafstand"/>
      </w:pPr>
    </w:p>
    <w:p w14:paraId="76A01517" w14:textId="70EC6A88" w:rsidR="00654EE1" w:rsidRPr="00654EE1" w:rsidRDefault="00654EE1" w:rsidP="004E529C">
      <w:pPr>
        <w:pStyle w:val="Geenafstand"/>
      </w:pPr>
      <w:r w:rsidRPr="00654EE1">
        <w:t xml:space="preserve">Leer geleidelijk aan hoog-niveau talen om je programmeervaardigheden te verdiepen en meer geavanceerde concepten zoals gegevensstructuren, algoritmen en </w:t>
      </w:r>
      <w:r w:rsidR="003E00AB" w:rsidRPr="00654EE1">
        <w:t>object georiënteerd</w:t>
      </w:r>
      <w:r w:rsidRPr="00654EE1">
        <w:t xml:space="preserve"> programmeren te begrijpen.</w:t>
      </w:r>
    </w:p>
    <w:p w14:paraId="76560D69" w14:textId="77777777" w:rsidR="00654EE1" w:rsidRPr="00654EE1" w:rsidRDefault="00654EE1" w:rsidP="004E529C">
      <w:pPr>
        <w:pStyle w:val="Geenafstand"/>
      </w:pPr>
    </w:p>
    <w:p w14:paraId="5E4D714D" w14:textId="38BFC989" w:rsidR="00654EE1" w:rsidRPr="00654EE1" w:rsidRDefault="00654EE1" w:rsidP="004E529C">
      <w:pPr>
        <w:pStyle w:val="Geenafstand"/>
      </w:pPr>
      <w:r w:rsidRPr="00654EE1">
        <w:t xml:space="preserve">Als je interesse hebt in laag-niveau programmeren, bestudeer dan assembleertaal die specifiek is voor een bepaalde computerarchitectuur (bijv. x86, ARM). Hiermee krijg je inzicht in hoe computers instructies op </w:t>
      </w:r>
      <w:r w:rsidR="003E00AB" w:rsidRPr="00654EE1">
        <w:t>hardware niveau</w:t>
      </w:r>
      <w:r w:rsidRPr="00654EE1">
        <w:t xml:space="preserve"> uitvoeren.</w:t>
      </w:r>
    </w:p>
    <w:p w14:paraId="5C007010" w14:textId="77777777" w:rsidR="00654EE1" w:rsidRPr="00654EE1" w:rsidRDefault="00654EE1" w:rsidP="004E529C">
      <w:pPr>
        <w:pStyle w:val="Geenafstand"/>
      </w:pPr>
    </w:p>
    <w:p w14:paraId="17D7EE88" w14:textId="30A3566D" w:rsidR="00654EE1" w:rsidRPr="00654EE1" w:rsidRDefault="00654EE1" w:rsidP="004E529C">
      <w:pPr>
        <w:pStyle w:val="Geenafstand"/>
      </w:pPr>
      <w:r w:rsidRPr="00654EE1">
        <w:t xml:space="preserve">Onthoud dat leren programmeren een reis is die tijd en oefening kost. Begin met de basis, bouw je vaardigheden op en wees niet bang om hulp te vragen of aanvullende bronnen zoals online </w:t>
      </w:r>
      <w:r w:rsidR="003E00AB" w:rsidRPr="00654EE1">
        <w:t>tutorial</w:t>
      </w:r>
      <w:r w:rsidRPr="00654EE1">
        <w:t xml:space="preserve"> en boeken te verkennen.</w:t>
      </w:r>
    </w:p>
    <w:p w14:paraId="53A0DC65" w14:textId="77777777" w:rsidR="00654EE1" w:rsidRDefault="00654EE1" w:rsidP="001B6DBB">
      <w:pPr>
        <w:pStyle w:val="Geenafstand"/>
      </w:pPr>
    </w:p>
    <w:p w14:paraId="005B0644" w14:textId="77777777" w:rsidR="00A45784" w:rsidRPr="00A45784" w:rsidRDefault="00A45784" w:rsidP="004E529C">
      <w:pPr>
        <w:pStyle w:val="Geenafstand"/>
      </w:pPr>
    </w:p>
    <w:p w14:paraId="607392AD" w14:textId="77777777" w:rsidR="001B6DBB" w:rsidRDefault="001B6DBB">
      <w:pPr>
        <w:rPr>
          <w:rFonts w:asciiTheme="majorHAnsi" w:eastAsiaTheme="majorEastAsia" w:hAnsiTheme="majorHAnsi" w:cstheme="majorBidi"/>
          <w:spacing w:val="-10"/>
          <w:kern w:val="28"/>
          <w:sz w:val="56"/>
          <w:szCs w:val="56"/>
        </w:rPr>
      </w:pPr>
      <w:r>
        <w:br w:type="page"/>
      </w:r>
    </w:p>
    <w:p w14:paraId="3F0C15C7" w14:textId="0C1017F4" w:rsidR="00A45784" w:rsidRPr="00A45784" w:rsidRDefault="00D42557" w:rsidP="004E529C">
      <w:pPr>
        <w:pStyle w:val="Titel"/>
      </w:pPr>
      <w:r>
        <w:lastRenderedPageBreak/>
        <w:t>Programming Talen</w:t>
      </w:r>
      <w:r w:rsidR="001B6DBB">
        <w:t xml:space="preserve"> die wij gebruiken</w:t>
      </w:r>
    </w:p>
    <w:p w14:paraId="4DAC3A2D" w14:textId="77777777" w:rsidR="00A45784" w:rsidRPr="00A45784" w:rsidRDefault="00A45784" w:rsidP="00A45784">
      <w:pPr>
        <w:rPr>
          <w:u w:val="single"/>
        </w:rPr>
      </w:pPr>
    </w:p>
    <w:p w14:paraId="36811B52" w14:textId="77777777" w:rsidR="00D42557" w:rsidRPr="00D42557" w:rsidRDefault="00D42557" w:rsidP="00D42557">
      <w:pPr>
        <w:rPr>
          <w:rStyle w:val="Zwaar"/>
        </w:rPr>
      </w:pPr>
      <w:r w:rsidRPr="00D42557">
        <w:rPr>
          <w:rStyle w:val="Zwaar"/>
        </w:rPr>
        <w:t>HTML (Hypertext Markup Language):</w:t>
      </w:r>
    </w:p>
    <w:p w14:paraId="1201FBFF" w14:textId="65684776" w:rsidR="00D42557" w:rsidRPr="00D42557" w:rsidRDefault="00D42557" w:rsidP="004E529C">
      <w:pPr>
        <w:pStyle w:val="Geenafstand"/>
      </w:pPr>
      <w:r w:rsidRPr="00D42557">
        <w:t>HTML is de standaardtaal voor het maken van webpagina's. Het wordt gebruikt om de structuur en inhoud van webpagina's te definiëren.</w:t>
      </w:r>
      <w:r w:rsidR="00FD5543">
        <w:br/>
      </w:r>
    </w:p>
    <w:p w14:paraId="6CFD9E9D" w14:textId="77777777" w:rsidR="00D42557" w:rsidRPr="00D42557" w:rsidRDefault="00D42557" w:rsidP="00D42557">
      <w:pPr>
        <w:rPr>
          <w:rStyle w:val="Zwaar"/>
        </w:rPr>
      </w:pPr>
      <w:r w:rsidRPr="00D42557">
        <w:rPr>
          <w:rStyle w:val="Zwaar"/>
        </w:rPr>
        <w:t>CSS (Cascading Style Sheets):</w:t>
      </w:r>
    </w:p>
    <w:p w14:paraId="58BAEA3D" w14:textId="77777777" w:rsidR="00D42557" w:rsidRDefault="00D42557" w:rsidP="004E529C">
      <w:pPr>
        <w:pStyle w:val="Geenafstand"/>
      </w:pPr>
      <w:r w:rsidRPr="00D42557">
        <w:t>CSS wordt gebruikt om de visuele presentatie en opmaak van webpagina's te beheren, inclusief kleuren, lettertypen en lay-out.</w:t>
      </w:r>
    </w:p>
    <w:p w14:paraId="238A5D4F" w14:textId="77777777" w:rsidR="00FD5543" w:rsidRPr="00D42557" w:rsidRDefault="00FD5543" w:rsidP="004E529C">
      <w:pPr>
        <w:pStyle w:val="Geenafstand"/>
      </w:pPr>
    </w:p>
    <w:p w14:paraId="2E9F8679" w14:textId="5C73D3ED" w:rsidR="00D42557" w:rsidRPr="00D42557" w:rsidRDefault="00FD5543" w:rsidP="00D42557">
      <w:pPr>
        <w:rPr>
          <w:rStyle w:val="Zwaar"/>
        </w:rPr>
      </w:pPr>
      <w:r>
        <w:rPr>
          <w:rStyle w:val="Zwaar"/>
        </w:rPr>
        <w:t>J</w:t>
      </w:r>
      <w:r w:rsidR="00D42557" w:rsidRPr="00D42557">
        <w:rPr>
          <w:rStyle w:val="Zwaar"/>
        </w:rPr>
        <w:t>avaScript:</w:t>
      </w:r>
    </w:p>
    <w:p w14:paraId="38F694E4" w14:textId="086D05C2" w:rsidR="00D42557" w:rsidRPr="00D42557" w:rsidRDefault="00D42557" w:rsidP="004E529C">
      <w:pPr>
        <w:pStyle w:val="Geenafstand"/>
      </w:pPr>
      <w:r w:rsidRPr="00D42557">
        <w:t xml:space="preserve">JavaScript is een veelgebruikte programmeertaal voor </w:t>
      </w:r>
      <w:r w:rsidR="003E00AB" w:rsidRPr="00D42557">
        <w:t>webontwikkeling</w:t>
      </w:r>
      <w:r w:rsidRPr="00D42557">
        <w:t>. Het wordt gebruikt om interactieve en dynamische functies aan websites toe te voegen.</w:t>
      </w:r>
    </w:p>
    <w:p w14:paraId="76536923" w14:textId="3619E323" w:rsidR="00D42557" w:rsidRPr="00D42557" w:rsidRDefault="00D42557" w:rsidP="00D42557">
      <w:pPr>
        <w:rPr>
          <w:rStyle w:val="Zwaar"/>
        </w:rPr>
      </w:pPr>
      <w:r>
        <w:rPr>
          <w:rStyle w:val="Zwaar"/>
        </w:rPr>
        <w:br/>
      </w:r>
      <w:r w:rsidRPr="00D42557">
        <w:rPr>
          <w:rStyle w:val="Zwaar"/>
        </w:rPr>
        <w:t>PHP (Hypertext Preprocessor):</w:t>
      </w:r>
    </w:p>
    <w:p w14:paraId="78F56D81" w14:textId="37DBF0FA" w:rsidR="00D42557" w:rsidRPr="00D42557" w:rsidRDefault="00D42557" w:rsidP="004E529C">
      <w:pPr>
        <w:pStyle w:val="Geenafstand"/>
      </w:pPr>
      <w:r w:rsidRPr="00D42557">
        <w:t xml:space="preserve">PHP is een veelgebruikte programmeertaal voor het ontwikkelen van dynamische </w:t>
      </w:r>
      <w:r w:rsidR="003E00AB" w:rsidRPr="00D42557">
        <w:t>web toepassingen</w:t>
      </w:r>
      <w:r w:rsidRPr="00D42557">
        <w:t>. Het wordt vaak gebruikt om webpagina's te genereren op basis van gegevens uit een database.</w:t>
      </w:r>
    </w:p>
    <w:p w14:paraId="5A980973" w14:textId="77777777" w:rsidR="00D42557" w:rsidRPr="00A45784" w:rsidRDefault="00D42557" w:rsidP="00A45784">
      <w:pPr>
        <w:rPr>
          <w:u w:val="single"/>
        </w:rPr>
      </w:pPr>
    </w:p>
    <w:p w14:paraId="48727153" w14:textId="77777777" w:rsidR="00D42557" w:rsidRPr="00D42557" w:rsidRDefault="00D42557" w:rsidP="00D42557">
      <w:pPr>
        <w:rPr>
          <w:rStyle w:val="Zwaar"/>
        </w:rPr>
      </w:pPr>
      <w:r w:rsidRPr="00D42557">
        <w:rPr>
          <w:rStyle w:val="Zwaar"/>
        </w:rPr>
        <w:t>Delphi (Object Pascal):</w:t>
      </w:r>
    </w:p>
    <w:p w14:paraId="697252CB" w14:textId="72B6E05F" w:rsidR="00D42557" w:rsidRPr="00D42557" w:rsidRDefault="00D42557" w:rsidP="004E529C">
      <w:pPr>
        <w:pStyle w:val="Geenafstand"/>
      </w:pPr>
      <w:r w:rsidRPr="00D42557">
        <w:t>Delphi, ook bekend als Object Pascal, is een programmeertaal die vaak wordt gebruikt voor het ontwikkelen van Windows-toepassingen</w:t>
      </w:r>
      <w:r w:rsidR="008626F1">
        <w:t xml:space="preserve"> de </w:t>
      </w:r>
      <w:r w:rsidR="00265ED2">
        <w:t>Nieuwe versie kan ook voor alle</w:t>
      </w:r>
      <w:r w:rsidR="008626F1">
        <w:t xml:space="preserve"> Os</w:t>
      </w:r>
      <w:r w:rsidR="00263318">
        <w:t xml:space="preserve"> toepassing</w:t>
      </w:r>
      <w:r w:rsidR="008626F1">
        <w:t xml:space="preserve"> </w:t>
      </w:r>
      <w:r w:rsidRPr="00D42557">
        <w:t xml:space="preserve"> Het biedt een krachtige ontwikkelomgeving voor het maken van grafische gebruikersinterfaces.</w:t>
      </w:r>
    </w:p>
    <w:p w14:paraId="66CC7EA3" w14:textId="77777777" w:rsidR="00654EE1" w:rsidRDefault="00654EE1" w:rsidP="00654EE1">
      <w:pPr>
        <w:rPr>
          <w:u w:val="single"/>
        </w:rPr>
      </w:pPr>
    </w:p>
    <w:p w14:paraId="51262A12" w14:textId="77777777" w:rsidR="00654EE1" w:rsidRDefault="00654EE1">
      <w:pPr>
        <w:rPr>
          <w:rFonts w:asciiTheme="majorHAnsi" w:eastAsiaTheme="majorEastAsia" w:hAnsiTheme="majorHAnsi" w:cstheme="majorBidi"/>
          <w:spacing w:val="-10"/>
          <w:kern w:val="28"/>
          <w:sz w:val="56"/>
          <w:szCs w:val="56"/>
        </w:rPr>
      </w:pPr>
      <w:r>
        <w:br w:type="page"/>
      </w:r>
    </w:p>
    <w:p w14:paraId="1B4CB216" w14:textId="2D1D1E75" w:rsidR="00654EE1" w:rsidRPr="00A45784" w:rsidRDefault="00654EE1" w:rsidP="004E529C">
      <w:pPr>
        <w:pStyle w:val="Titel"/>
      </w:pPr>
      <w:r>
        <w:lastRenderedPageBreak/>
        <w:t xml:space="preserve">Gebruikte Database </w:t>
      </w:r>
    </w:p>
    <w:p w14:paraId="2CAB4B43" w14:textId="77777777" w:rsidR="00654EE1" w:rsidRDefault="00654EE1" w:rsidP="00654EE1">
      <w:pPr>
        <w:pStyle w:val="Geenafstand"/>
      </w:pPr>
    </w:p>
    <w:p w14:paraId="6477EB60" w14:textId="59A90D85" w:rsidR="00654EE1" w:rsidRPr="00045B50" w:rsidRDefault="002A0DB9" w:rsidP="00654EE1">
      <w:pPr>
        <w:pStyle w:val="Geenafstand"/>
        <w:rPr>
          <w:rStyle w:val="Zwaar"/>
        </w:rPr>
      </w:pPr>
      <w:r w:rsidRPr="00045B50">
        <w:rPr>
          <w:rStyle w:val="Zwaar"/>
        </w:rPr>
        <w:t>AirTabel (Low-C</w:t>
      </w:r>
      <w:r w:rsidRPr="004E529C">
        <w:rPr>
          <w:rStyle w:val="Zwaar"/>
        </w:rPr>
        <w:t>ode):</w:t>
      </w:r>
    </w:p>
    <w:p w14:paraId="175839D0" w14:textId="67B51277" w:rsidR="002A0DB9" w:rsidRPr="004E529C" w:rsidRDefault="00045B50" w:rsidP="00045B50">
      <w:pPr>
        <w:pStyle w:val="Geenafstand"/>
        <w:rPr>
          <w:rStyle w:val="Zwaar"/>
          <w:b w:val="0"/>
          <w:bCs w:val="0"/>
        </w:rPr>
      </w:pPr>
      <w:r w:rsidRPr="004E529C">
        <w:rPr>
          <w:rStyle w:val="Zwaar"/>
          <w:b w:val="0"/>
          <w:bCs w:val="0"/>
        </w:rPr>
        <w:t>Een low-code databaseplatform dat het eenvoudig maakt om databases te maken en te beheren met minimale code.</w:t>
      </w:r>
    </w:p>
    <w:p w14:paraId="6D1C7450" w14:textId="77777777" w:rsidR="00045B50" w:rsidRPr="004E529C" w:rsidRDefault="00045B50" w:rsidP="00654EE1">
      <w:pPr>
        <w:pStyle w:val="Geenafstand"/>
        <w:rPr>
          <w:rStyle w:val="Zwaar"/>
        </w:rPr>
      </w:pPr>
    </w:p>
    <w:p w14:paraId="2AA20AC7" w14:textId="77777777" w:rsidR="002A0DB9" w:rsidRDefault="002A0DB9" w:rsidP="00654EE1">
      <w:pPr>
        <w:pStyle w:val="Geenafstand"/>
        <w:rPr>
          <w:rStyle w:val="Zwaar"/>
          <w:lang w:val="en-US"/>
        </w:rPr>
      </w:pPr>
      <w:r>
        <w:rPr>
          <w:rStyle w:val="Zwaar"/>
          <w:lang w:val="en-US"/>
        </w:rPr>
        <w:t>SQL-lite (Small-Foot print)</w:t>
      </w:r>
    </w:p>
    <w:p w14:paraId="2E083939" w14:textId="57B5DA45" w:rsidR="002A0DB9" w:rsidRPr="004E529C" w:rsidRDefault="004E6ABF" w:rsidP="004E6ABF">
      <w:pPr>
        <w:pStyle w:val="Geenafstand"/>
        <w:rPr>
          <w:rStyle w:val="Zwaar"/>
          <w:b w:val="0"/>
          <w:bCs w:val="0"/>
        </w:rPr>
      </w:pPr>
      <w:r w:rsidRPr="004E529C">
        <w:rPr>
          <w:rStyle w:val="Zwaar"/>
          <w:b w:val="0"/>
          <w:bCs w:val="0"/>
        </w:rPr>
        <w:t>Een lichtgewicht relationeel databasebeheersysteem dat weinig geheugen en opslagruimte gebruikt.</w:t>
      </w:r>
    </w:p>
    <w:p w14:paraId="6DAD5E62" w14:textId="77777777" w:rsidR="004E6ABF" w:rsidRPr="004E529C" w:rsidRDefault="004E6ABF" w:rsidP="00654EE1">
      <w:pPr>
        <w:pStyle w:val="Geenafstand"/>
        <w:rPr>
          <w:rStyle w:val="Zwaar"/>
        </w:rPr>
      </w:pPr>
    </w:p>
    <w:p w14:paraId="0B27816F" w14:textId="3DCE205B" w:rsidR="002A0DB9" w:rsidRPr="003E00AB" w:rsidRDefault="003E00AB" w:rsidP="00654EE1">
      <w:pPr>
        <w:pStyle w:val="Geenafstand"/>
        <w:rPr>
          <w:rStyle w:val="Zwaar"/>
          <w:lang w:val="en-US"/>
        </w:rPr>
      </w:pPr>
      <w:r w:rsidRPr="003E00AB">
        <w:rPr>
          <w:rStyle w:val="Zwaar"/>
          <w:lang w:val="en-US"/>
        </w:rPr>
        <w:t>Json/</w:t>
      </w:r>
      <w:r w:rsidR="002A0DB9" w:rsidRPr="003E00AB">
        <w:rPr>
          <w:rStyle w:val="Zwaar"/>
          <w:lang w:val="en-US"/>
        </w:rPr>
        <w:t xml:space="preserve"> XML (</w:t>
      </w:r>
      <w:r w:rsidRPr="003E00AB">
        <w:rPr>
          <w:rStyle w:val="Zwaar"/>
          <w:lang w:val="en-US"/>
        </w:rPr>
        <w:t>Data Exchange</w:t>
      </w:r>
      <w:r w:rsidR="002A0DB9" w:rsidRPr="003E00AB">
        <w:rPr>
          <w:rStyle w:val="Zwaar"/>
          <w:lang w:val="en-US"/>
        </w:rPr>
        <w:t xml:space="preserve"> formats)</w:t>
      </w:r>
    </w:p>
    <w:p w14:paraId="4C4BBCBE" w14:textId="38C7D4D0" w:rsidR="00654EE1" w:rsidRPr="003E00AB" w:rsidRDefault="004E6ABF" w:rsidP="004E529C">
      <w:pPr>
        <w:pStyle w:val="Geenafstand"/>
        <w:rPr>
          <w:rStyle w:val="Zwaar"/>
        </w:rPr>
      </w:pPr>
      <w:r w:rsidRPr="004E529C">
        <w:t>Gegevensuitwisselingsformaten die vaak worden gebruikt om gegevens tussen systemen te delen.</w:t>
      </w:r>
      <w:r w:rsidR="00654EE1" w:rsidRPr="004E529C">
        <w:br/>
      </w:r>
      <w:r w:rsidR="00654EE1" w:rsidRPr="004E6ABF">
        <w:rPr>
          <w:rStyle w:val="Zwaar"/>
        </w:rPr>
        <w:br/>
      </w:r>
      <w:r w:rsidR="003E00AB" w:rsidRPr="003E00AB">
        <w:rPr>
          <w:rStyle w:val="Zwaar"/>
        </w:rPr>
        <w:t>MySQL/</w:t>
      </w:r>
      <w:r w:rsidR="00654EE1" w:rsidRPr="003E00AB">
        <w:rPr>
          <w:rStyle w:val="Zwaar"/>
        </w:rPr>
        <w:t xml:space="preserve"> MariaDB:</w:t>
      </w:r>
      <w:r w:rsidR="00654EE1" w:rsidRPr="003E00AB">
        <w:rPr>
          <w:rStyle w:val="Zwaar"/>
        </w:rPr>
        <w:br/>
      </w:r>
    </w:p>
    <w:p w14:paraId="27E80264" w14:textId="0C72F6E3" w:rsidR="00A45784" w:rsidRDefault="003E00AB" w:rsidP="00654EE1">
      <w:pPr>
        <w:pStyle w:val="Geenafstand"/>
      </w:pPr>
      <w:r>
        <w:rPr>
          <w:rFonts w:ascii="Segoe UI" w:hAnsi="Segoe UI" w:cs="Segoe UI"/>
          <w:color w:val="374151"/>
          <w:shd w:val="clear" w:color="auto" w:fill="F7F7F8"/>
        </w:rPr>
        <w:t>MariaDB is meer schaalbaar en biedt een hogere querysnelheid in vergelijking met MySQL. Dit maakt het geschikt voor het beheren van grote hoeveelheden gegevens. Je zult ook meer functies vinden in MariaDB die MySQL niet heeft, zoals sequentieopslag-engines en virtuele kolommen. Je kunt ook meerdere engines in één tabel gebruiken.</w:t>
      </w:r>
      <w:r w:rsidR="00654EE1" w:rsidRPr="00654EE1">
        <w:br/>
      </w:r>
      <w:r w:rsidR="00654EE1" w:rsidRPr="004E529C">
        <w:br/>
      </w:r>
      <w:r w:rsidR="00654EE1" w:rsidRPr="004E529C">
        <w:rPr>
          <w:rStyle w:val="Zwaar"/>
        </w:rPr>
        <w:t>PostgreSQL</w:t>
      </w:r>
      <w:r w:rsidR="00654EE1">
        <w:br/>
      </w:r>
      <w:r w:rsidR="00654EE1" w:rsidRPr="004E529C">
        <w:t>PostgreSQL is een vrije relationele databaseserver, uitgegeven onder de PostgreSQL licence, gelijkwaardig aan de flexibele BSD-licentie.</w:t>
      </w:r>
    </w:p>
    <w:p w14:paraId="1844C108" w14:textId="77777777" w:rsidR="004E6ABF" w:rsidRDefault="004E6ABF" w:rsidP="00654EE1">
      <w:pPr>
        <w:pStyle w:val="Geenafstand"/>
      </w:pPr>
    </w:p>
    <w:p w14:paraId="36A7D3E6" w14:textId="0F0901C2" w:rsidR="00FD5543" w:rsidRPr="00FD5543" w:rsidRDefault="00FD5543" w:rsidP="00FD5543">
      <w:pPr>
        <w:pStyle w:val="Geenafstand"/>
        <w:rPr>
          <w:rStyle w:val="Zwaar"/>
        </w:rPr>
      </w:pPr>
      <w:r w:rsidRPr="00FD5543">
        <w:rPr>
          <w:rStyle w:val="Zwaar"/>
        </w:rPr>
        <w:t xml:space="preserve">Rest-API's / </w:t>
      </w:r>
      <w:r w:rsidR="003E00AB" w:rsidRPr="00FD5543">
        <w:rPr>
          <w:rStyle w:val="Zwaar"/>
        </w:rPr>
        <w:t>Webhook</w:t>
      </w:r>
      <w:r w:rsidRPr="00FD5543">
        <w:rPr>
          <w:rStyle w:val="Zwaar"/>
        </w:rPr>
        <w:t xml:space="preserve"> (kan men zien als Database of soort):</w:t>
      </w:r>
    </w:p>
    <w:p w14:paraId="5F78DE64" w14:textId="77777777" w:rsidR="00FD5543" w:rsidRDefault="00FD5543" w:rsidP="00FD5543">
      <w:pPr>
        <w:pStyle w:val="Geenafstand"/>
      </w:pPr>
    </w:p>
    <w:p w14:paraId="3AF8993D" w14:textId="5982868B" w:rsidR="00FD5543" w:rsidRDefault="00FD5543" w:rsidP="00FD5543">
      <w:pPr>
        <w:pStyle w:val="Geenafstand"/>
      </w:pPr>
      <w:r>
        <w:t xml:space="preserve">Een belangrijk aspect is de mogelijkheid om te integreren met externe services en systemen via Rest-API's en </w:t>
      </w:r>
      <w:r w:rsidR="003E00AB">
        <w:t>Webhook</w:t>
      </w:r>
      <w:r>
        <w:t>.</w:t>
      </w:r>
    </w:p>
    <w:p w14:paraId="6E1B9D1D" w14:textId="77777777" w:rsidR="00FD5543" w:rsidRDefault="00FD5543" w:rsidP="00FD5543">
      <w:pPr>
        <w:pStyle w:val="Geenafstand"/>
      </w:pPr>
    </w:p>
    <w:p w14:paraId="34674737" w14:textId="22581C5D" w:rsidR="00FD5543" w:rsidRDefault="00FD5543" w:rsidP="00FD5543">
      <w:pPr>
        <w:pStyle w:val="Geenafstand"/>
      </w:pPr>
      <w:r>
        <w:t>Rest-API's: Gebruik maken van N8N kun je eenvoudig Rest-API-verzoeken maken en ontvangen. Dit stelt je in staat om gegevens op te halen, bij te werken en te verzenden naar andere platforms of services. Of het nu gaat om het ophalen van informatie van een e-commerceplatform, het plaatsen van gegevens in een database of het activeren van specifieke acties op basis van externe gebeurtenissen, Rest-API's vormen de ruggengraat van deze integraties.</w:t>
      </w:r>
    </w:p>
    <w:p w14:paraId="7923CF2F" w14:textId="77777777" w:rsidR="00FD5543" w:rsidRDefault="00FD5543" w:rsidP="00FD5543">
      <w:pPr>
        <w:pStyle w:val="Geenafstand"/>
      </w:pPr>
    </w:p>
    <w:p w14:paraId="6DD045D8" w14:textId="149EA066" w:rsidR="00FD5543" w:rsidRDefault="003E00AB" w:rsidP="00FD5543">
      <w:pPr>
        <w:pStyle w:val="Geenafstand"/>
      </w:pPr>
      <w:r>
        <w:t>Webhook</w:t>
      </w:r>
      <w:r w:rsidR="00FD5543">
        <w:t xml:space="preserve">: </w:t>
      </w:r>
      <w:r>
        <w:t>Webhook</w:t>
      </w:r>
      <w:r w:rsidR="00FD5543">
        <w:t xml:space="preserve"> zijn een krachtige manier om in realtime te reageren op externe gebeurtenissen. Met N8N kun je Webhooks gebruiken om meldingen te ontvangen en workflows te activeren zodra er iets gebeurt in een externe service. Dit opent de deur naar directe communicatie en acties tussen verschillende applicaties, waardoor je complexe automatiseringsscenario's kunt bouwen.</w:t>
      </w:r>
    </w:p>
    <w:p w14:paraId="6A144E67" w14:textId="77777777" w:rsidR="00FD5543" w:rsidRDefault="00FD5543" w:rsidP="00FD5543">
      <w:pPr>
        <w:pStyle w:val="Geenafstand"/>
      </w:pPr>
    </w:p>
    <w:p w14:paraId="2810A4A7" w14:textId="247C321D" w:rsidR="00FD5543" w:rsidRDefault="00FD5543" w:rsidP="00FD5543">
      <w:pPr>
        <w:pStyle w:val="Geenafstand"/>
      </w:pPr>
      <w:r>
        <w:t xml:space="preserve">N8N maakt het gemakkelijk voor ontwikkelaars en niet-ontwikkelaars om aangepaste automatiseringsworkflows te bouwen en te beheren, waarbij Rest-API's en </w:t>
      </w:r>
      <w:r w:rsidR="003E00AB">
        <w:t>Webhook</w:t>
      </w:r>
      <w:r>
        <w:t xml:space="preserve"> een cruciale rol spelen bij het verbinden van verschillende stukjes van de puzzel.</w:t>
      </w:r>
    </w:p>
    <w:p w14:paraId="21896F57" w14:textId="77777777" w:rsidR="00FD5543" w:rsidRDefault="00FD5543" w:rsidP="00FD5543">
      <w:pPr>
        <w:pStyle w:val="Geenafstand"/>
      </w:pPr>
    </w:p>
    <w:p w14:paraId="42FB9989" w14:textId="77777777" w:rsidR="004E6ABF" w:rsidRDefault="004E6ABF" w:rsidP="00654EE1">
      <w:pPr>
        <w:pStyle w:val="Geenafstand"/>
      </w:pPr>
    </w:p>
    <w:p w14:paraId="6E750436" w14:textId="77777777" w:rsidR="004E6ABF" w:rsidRDefault="004E6ABF" w:rsidP="00654EE1">
      <w:pPr>
        <w:pStyle w:val="Geenafstand"/>
      </w:pPr>
    </w:p>
    <w:p w14:paraId="126F6A44" w14:textId="77777777" w:rsidR="004E6ABF" w:rsidRDefault="004E6ABF" w:rsidP="00654EE1">
      <w:pPr>
        <w:pStyle w:val="Geenafstand"/>
      </w:pPr>
    </w:p>
    <w:p w14:paraId="0E62354A" w14:textId="77777777" w:rsidR="004E6ABF" w:rsidRDefault="004E6ABF" w:rsidP="00654EE1">
      <w:pPr>
        <w:pStyle w:val="Geenafstand"/>
      </w:pPr>
    </w:p>
    <w:p w14:paraId="1DA3C24E" w14:textId="58CFAA45" w:rsidR="004E6ABF" w:rsidRPr="004E529C" w:rsidRDefault="004E6ABF" w:rsidP="004E529C">
      <w:pPr>
        <w:pStyle w:val="Kop1"/>
        <w:rPr>
          <w:b/>
          <w:bCs/>
          <w:sz w:val="40"/>
          <w:szCs w:val="40"/>
        </w:rPr>
      </w:pPr>
      <w:r w:rsidRPr="004E529C">
        <w:rPr>
          <w:b/>
          <w:bCs/>
          <w:sz w:val="40"/>
          <w:szCs w:val="40"/>
        </w:rPr>
        <w:lastRenderedPageBreak/>
        <w:t>Dit document biedt een overzicht van programmeren voor beginners, van code-loze platforms tot assembleren en de belangrijkste programmeertalen en databases die worden gebruikt in het veld.</w:t>
      </w:r>
      <w:r w:rsidR="00FD5543">
        <w:rPr>
          <w:b/>
          <w:bCs/>
          <w:sz w:val="40"/>
          <w:szCs w:val="40"/>
        </w:rPr>
        <w:br/>
      </w:r>
      <w:r w:rsidR="00FD5543">
        <w:rPr>
          <w:b/>
          <w:bCs/>
          <w:sz w:val="40"/>
          <w:szCs w:val="40"/>
        </w:rPr>
        <w:br/>
        <w:t>I</w:t>
      </w:r>
      <w:r w:rsidR="00E52536">
        <w:rPr>
          <w:b/>
          <w:bCs/>
          <w:sz w:val="40"/>
          <w:szCs w:val="40"/>
        </w:rPr>
        <w:t>k</w:t>
      </w:r>
      <w:r w:rsidR="00FD5543">
        <w:rPr>
          <w:b/>
          <w:bCs/>
          <w:sz w:val="40"/>
          <w:szCs w:val="40"/>
        </w:rPr>
        <w:t xml:space="preserve"> heb</w:t>
      </w:r>
      <w:r w:rsidR="00E52536">
        <w:rPr>
          <w:b/>
          <w:bCs/>
          <w:sz w:val="40"/>
          <w:szCs w:val="40"/>
        </w:rPr>
        <w:t xml:space="preserve"> op elke slakken zout </w:t>
      </w:r>
      <w:r w:rsidR="003E00AB">
        <w:rPr>
          <w:b/>
          <w:bCs/>
          <w:sz w:val="40"/>
          <w:szCs w:val="40"/>
        </w:rPr>
        <w:t>gelegd</w:t>
      </w:r>
      <w:r w:rsidR="00E52536">
        <w:rPr>
          <w:b/>
          <w:bCs/>
          <w:sz w:val="40"/>
          <w:szCs w:val="40"/>
        </w:rPr>
        <w:t xml:space="preserve"> met termen is meer een start punt waar daarna vragen kunnen stellen</w:t>
      </w:r>
    </w:p>
    <w:sectPr w:rsidR="004E6ABF" w:rsidRPr="004E529C" w:rsidSect="000F3D90">
      <w:headerReference w:type="default" r:id="rId10"/>
      <w:footerReference w:type="default" r:id="rId11"/>
      <w:pgSz w:w="11906" w:h="16838" w:code="9"/>
      <w:pgMar w:top="1741" w:right="720" w:bottom="720" w:left="720"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8AD2B" w14:textId="77777777" w:rsidR="00BF060C" w:rsidRDefault="00BF060C" w:rsidP="00262590">
      <w:pPr>
        <w:spacing w:after="0" w:line="240" w:lineRule="auto"/>
      </w:pPr>
      <w:r>
        <w:separator/>
      </w:r>
    </w:p>
  </w:endnote>
  <w:endnote w:type="continuationSeparator" w:id="0">
    <w:p w14:paraId="0DEF0DA6" w14:textId="77777777" w:rsidR="00BF060C" w:rsidRDefault="00BF060C" w:rsidP="00262590">
      <w:pPr>
        <w:spacing w:after="0" w:line="240" w:lineRule="auto"/>
      </w:pPr>
      <w:r>
        <w:continuationSeparator/>
      </w:r>
    </w:p>
  </w:endnote>
  <w:endnote w:type="continuationNotice" w:id="1">
    <w:p w14:paraId="2BF04633" w14:textId="77777777" w:rsidR="00BF060C" w:rsidRDefault="00BF06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887C8" w14:textId="2DB8BBB0" w:rsidR="001C5E1C" w:rsidRPr="001C5E1C" w:rsidRDefault="00A461D6">
    <w:pPr>
      <w:pStyle w:val="Voettekst"/>
    </w:pPr>
    <w:sdt>
      <w:sdtPr>
        <w:alias w:val="Auteur"/>
        <w:tag w:val=""/>
        <w:id w:val="-1392108803"/>
        <w:dataBinding w:prefixMappings="xmlns:ns0='http://purl.org/dc/elements/1.1/' xmlns:ns1='http://schemas.openxmlformats.org/package/2006/metadata/core-properties' " w:xpath="/ns1:coreProperties[1]/ns0:creator[1]" w:storeItemID="{6C3C8BC8-F283-45AE-878A-BAB7291924A1}"/>
        <w:text/>
      </w:sdtPr>
      <w:sdtEndPr/>
      <w:sdtContent>
        <w:r w:rsidR="001C5E1C" w:rsidRPr="001C5E1C">
          <w:t>Eric Zoons</w:t>
        </w:r>
      </w:sdtContent>
    </w:sdt>
    <w:r w:rsidR="001C5E1C">
      <w:ptab w:relativeTo="margin" w:alignment="right" w:leader="none"/>
    </w:r>
    <w:r w:rsidR="00A45784">
      <w:fldChar w:fldCharType="begin"/>
    </w:r>
    <w:r w:rsidR="00A45784">
      <w:instrText xml:space="preserve"> TIME \@ "dddd d MMMM yyyy" </w:instrText>
    </w:r>
    <w:r w:rsidR="00A45784">
      <w:fldChar w:fldCharType="separate"/>
    </w:r>
    <w:r w:rsidR="00265ED2">
      <w:rPr>
        <w:noProof/>
      </w:rPr>
      <w:t>woensdag 13 september 2023</w:t>
    </w:r>
    <w:r w:rsidR="00A45784">
      <w:fldChar w:fldCharType="end"/>
    </w:r>
    <w:r w:rsidR="001C5E1C">
      <w:br/>
    </w:r>
    <w:r>
      <w:fldChar w:fldCharType="begin"/>
    </w:r>
    <w:r>
      <w:instrText xml:space="preserve"> FILENAME   \* MERGEFORMAT </w:instrText>
    </w:r>
    <w:r>
      <w:fldChar w:fldCharType="separate"/>
    </w:r>
    <w:r w:rsidR="00AD4854">
      <w:rPr>
        <w:noProof/>
      </w:rPr>
      <w:t>Programmeren kan intimiderend lijken.docx</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41C9F" w14:textId="77777777" w:rsidR="00BF060C" w:rsidRDefault="00BF060C" w:rsidP="00262590">
      <w:pPr>
        <w:spacing w:after="0" w:line="240" w:lineRule="auto"/>
      </w:pPr>
      <w:r>
        <w:separator/>
      </w:r>
    </w:p>
  </w:footnote>
  <w:footnote w:type="continuationSeparator" w:id="0">
    <w:p w14:paraId="0AB2C90C" w14:textId="77777777" w:rsidR="00BF060C" w:rsidRDefault="00BF060C" w:rsidP="00262590">
      <w:pPr>
        <w:spacing w:after="0" w:line="240" w:lineRule="auto"/>
      </w:pPr>
      <w:r>
        <w:continuationSeparator/>
      </w:r>
    </w:p>
  </w:footnote>
  <w:footnote w:type="continuationNotice" w:id="1">
    <w:p w14:paraId="753D52D0" w14:textId="77777777" w:rsidR="00BF060C" w:rsidRDefault="00BF06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2A8A9" w14:textId="18F36468" w:rsidR="00262590" w:rsidRPr="00A45784" w:rsidRDefault="00D42557" w:rsidP="001C5E1C">
    <w:pPr>
      <w:pStyle w:val="Koptekst"/>
      <w:jc w:val="center"/>
    </w:pPr>
    <w:r w:rsidRPr="00D42557">
      <w:rPr>
        <w:b/>
        <w:bCs/>
        <w:sz w:val="48"/>
        <w:szCs w:val="48"/>
      </w:rPr>
      <w:t xml:space="preserve">Programmeren voor beginners: </w:t>
    </w:r>
    <w:r>
      <w:rPr>
        <w:b/>
        <w:bCs/>
        <w:sz w:val="48"/>
        <w:szCs w:val="48"/>
      </w:rPr>
      <w:br/>
    </w:r>
    <w:r w:rsidRPr="00D42557">
      <w:rPr>
        <w:b/>
        <w:bCs/>
        <w:sz w:val="48"/>
        <w:szCs w:val="48"/>
      </w:rPr>
      <w:t>Van Code-loos tot Assembleren</w:t>
    </w:r>
    <w:r w:rsidR="001C5E1C" w:rsidRPr="00A45784">
      <w:rPr>
        <w:b/>
        <w:bCs/>
        <w:sz w:val="48"/>
        <w:szCs w:val="48"/>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B5F10"/>
    <w:multiLevelType w:val="hybridMultilevel"/>
    <w:tmpl w:val="7C52C2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CA5422"/>
    <w:multiLevelType w:val="hybridMultilevel"/>
    <w:tmpl w:val="E43EBEE4"/>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BFB2F54"/>
    <w:multiLevelType w:val="hybridMultilevel"/>
    <w:tmpl w:val="9416760C"/>
    <w:lvl w:ilvl="0" w:tplc="FFFFFFFF">
      <w:numFmt w:val="bullet"/>
      <w:lvlText w:val="-"/>
      <w:lvlJc w:val="left"/>
      <w:pPr>
        <w:ind w:left="720" w:hanging="360"/>
      </w:pPr>
      <w:rPr>
        <w:rFonts w:ascii="Calibri" w:eastAsiaTheme="minorHAnsi" w:hAnsi="Calibri" w:cs="Calibri" w:hint="default"/>
      </w:rPr>
    </w:lvl>
    <w:lvl w:ilvl="1" w:tplc="792A9C4C">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C82E45"/>
    <w:multiLevelType w:val="multilevel"/>
    <w:tmpl w:val="1398EA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D46B3C"/>
    <w:multiLevelType w:val="hybridMultilevel"/>
    <w:tmpl w:val="BC2C67EE"/>
    <w:lvl w:ilvl="0" w:tplc="792A9C4C">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B02794F"/>
    <w:multiLevelType w:val="hybridMultilevel"/>
    <w:tmpl w:val="E10AC9C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412F6567"/>
    <w:multiLevelType w:val="hybridMultilevel"/>
    <w:tmpl w:val="F496CB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21902EC"/>
    <w:multiLevelType w:val="hybridMultilevel"/>
    <w:tmpl w:val="74B231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6C70264"/>
    <w:multiLevelType w:val="multilevel"/>
    <w:tmpl w:val="F054898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04C27D2"/>
    <w:multiLevelType w:val="hybridMultilevel"/>
    <w:tmpl w:val="A18ACC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1A4526B"/>
    <w:multiLevelType w:val="hybridMultilevel"/>
    <w:tmpl w:val="031CB07C"/>
    <w:lvl w:ilvl="0" w:tplc="7C00AF0C">
      <w:start w:val="1"/>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741141B"/>
    <w:multiLevelType w:val="multilevel"/>
    <w:tmpl w:val="51B2733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63285698">
    <w:abstractNumId w:val="8"/>
  </w:num>
  <w:num w:numId="2" w16cid:durableId="1932740503">
    <w:abstractNumId w:val="11"/>
  </w:num>
  <w:num w:numId="3" w16cid:durableId="522717428">
    <w:abstractNumId w:val="0"/>
  </w:num>
  <w:num w:numId="4" w16cid:durableId="418914411">
    <w:abstractNumId w:val="9"/>
  </w:num>
  <w:num w:numId="5" w16cid:durableId="894193954">
    <w:abstractNumId w:val="7"/>
  </w:num>
  <w:num w:numId="6" w16cid:durableId="1683165596">
    <w:abstractNumId w:val="6"/>
  </w:num>
  <w:num w:numId="7" w16cid:durableId="1658536900">
    <w:abstractNumId w:val="4"/>
  </w:num>
  <w:num w:numId="8" w16cid:durableId="2020621955">
    <w:abstractNumId w:val="5"/>
  </w:num>
  <w:num w:numId="9" w16cid:durableId="1818644251">
    <w:abstractNumId w:val="1"/>
  </w:num>
  <w:num w:numId="10" w16cid:durableId="861211692">
    <w:abstractNumId w:val="3"/>
  </w:num>
  <w:num w:numId="11" w16cid:durableId="1523784570">
    <w:abstractNumId w:val="2"/>
  </w:num>
  <w:num w:numId="12" w16cid:durableId="1707755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57"/>
    <w:rsid w:val="00002EDB"/>
    <w:rsid w:val="00011DDD"/>
    <w:rsid w:val="00015C99"/>
    <w:rsid w:val="00045B50"/>
    <w:rsid w:val="00055BFE"/>
    <w:rsid w:val="00056120"/>
    <w:rsid w:val="00091EFD"/>
    <w:rsid w:val="000A08F8"/>
    <w:rsid w:val="000E6E53"/>
    <w:rsid w:val="000F23BA"/>
    <w:rsid w:val="000F3D90"/>
    <w:rsid w:val="00125115"/>
    <w:rsid w:val="00130300"/>
    <w:rsid w:val="00157B17"/>
    <w:rsid w:val="00191FFF"/>
    <w:rsid w:val="001B6DBB"/>
    <w:rsid w:val="001C0323"/>
    <w:rsid w:val="001C5E1C"/>
    <w:rsid w:val="00230EF0"/>
    <w:rsid w:val="00233409"/>
    <w:rsid w:val="00245F27"/>
    <w:rsid w:val="00262590"/>
    <w:rsid w:val="00262660"/>
    <w:rsid w:val="00263318"/>
    <w:rsid w:val="00265ED2"/>
    <w:rsid w:val="00271FFC"/>
    <w:rsid w:val="002A0DB9"/>
    <w:rsid w:val="002A4189"/>
    <w:rsid w:val="002A57F6"/>
    <w:rsid w:val="002B6B7C"/>
    <w:rsid w:val="002D521B"/>
    <w:rsid w:val="002E2632"/>
    <w:rsid w:val="00327B56"/>
    <w:rsid w:val="00371409"/>
    <w:rsid w:val="00381EA7"/>
    <w:rsid w:val="0038202E"/>
    <w:rsid w:val="0039185E"/>
    <w:rsid w:val="00394E16"/>
    <w:rsid w:val="003D7F7B"/>
    <w:rsid w:val="003E00AB"/>
    <w:rsid w:val="0041057D"/>
    <w:rsid w:val="004651B4"/>
    <w:rsid w:val="00484CB1"/>
    <w:rsid w:val="00493EC0"/>
    <w:rsid w:val="004A3F87"/>
    <w:rsid w:val="004B4CF9"/>
    <w:rsid w:val="004B653A"/>
    <w:rsid w:val="004C0F8E"/>
    <w:rsid w:val="004D6D87"/>
    <w:rsid w:val="004E529C"/>
    <w:rsid w:val="004E6ABF"/>
    <w:rsid w:val="00511489"/>
    <w:rsid w:val="00524295"/>
    <w:rsid w:val="00537F29"/>
    <w:rsid w:val="005B1447"/>
    <w:rsid w:val="005C0BFE"/>
    <w:rsid w:val="00602932"/>
    <w:rsid w:val="00606DE9"/>
    <w:rsid w:val="00612450"/>
    <w:rsid w:val="006458D4"/>
    <w:rsid w:val="00654EE1"/>
    <w:rsid w:val="0068447B"/>
    <w:rsid w:val="006A1CC1"/>
    <w:rsid w:val="006A215D"/>
    <w:rsid w:val="006C6EBE"/>
    <w:rsid w:val="00710365"/>
    <w:rsid w:val="00715601"/>
    <w:rsid w:val="00761B83"/>
    <w:rsid w:val="00761C7A"/>
    <w:rsid w:val="00764DBA"/>
    <w:rsid w:val="00780FDD"/>
    <w:rsid w:val="007A0862"/>
    <w:rsid w:val="007A371E"/>
    <w:rsid w:val="007F0ED6"/>
    <w:rsid w:val="007F3E84"/>
    <w:rsid w:val="007F76DD"/>
    <w:rsid w:val="008231EA"/>
    <w:rsid w:val="008326BF"/>
    <w:rsid w:val="00833A02"/>
    <w:rsid w:val="008626F1"/>
    <w:rsid w:val="00862E81"/>
    <w:rsid w:val="00865B62"/>
    <w:rsid w:val="008670ED"/>
    <w:rsid w:val="00867D0C"/>
    <w:rsid w:val="00877E46"/>
    <w:rsid w:val="008F29B5"/>
    <w:rsid w:val="009064F8"/>
    <w:rsid w:val="00930FF9"/>
    <w:rsid w:val="00952F3C"/>
    <w:rsid w:val="009B299F"/>
    <w:rsid w:val="009C19A7"/>
    <w:rsid w:val="009C2AA6"/>
    <w:rsid w:val="009E5F6A"/>
    <w:rsid w:val="009F18EA"/>
    <w:rsid w:val="00A150A4"/>
    <w:rsid w:val="00A15A3D"/>
    <w:rsid w:val="00A26C90"/>
    <w:rsid w:val="00A43199"/>
    <w:rsid w:val="00A45784"/>
    <w:rsid w:val="00A461D6"/>
    <w:rsid w:val="00AC067C"/>
    <w:rsid w:val="00AC478F"/>
    <w:rsid w:val="00AD4854"/>
    <w:rsid w:val="00B00B97"/>
    <w:rsid w:val="00B11163"/>
    <w:rsid w:val="00B3224D"/>
    <w:rsid w:val="00B77397"/>
    <w:rsid w:val="00BB1FB3"/>
    <w:rsid w:val="00BD4020"/>
    <w:rsid w:val="00BF060C"/>
    <w:rsid w:val="00BF081C"/>
    <w:rsid w:val="00BF5179"/>
    <w:rsid w:val="00C413AC"/>
    <w:rsid w:val="00C5076D"/>
    <w:rsid w:val="00C62C87"/>
    <w:rsid w:val="00CB4BA1"/>
    <w:rsid w:val="00CC0267"/>
    <w:rsid w:val="00CC6282"/>
    <w:rsid w:val="00CD54FC"/>
    <w:rsid w:val="00CD719F"/>
    <w:rsid w:val="00CD71A2"/>
    <w:rsid w:val="00CE364A"/>
    <w:rsid w:val="00D03C7A"/>
    <w:rsid w:val="00D1042A"/>
    <w:rsid w:val="00D2676F"/>
    <w:rsid w:val="00D42557"/>
    <w:rsid w:val="00D66D54"/>
    <w:rsid w:val="00D81F48"/>
    <w:rsid w:val="00DA0869"/>
    <w:rsid w:val="00DA2F38"/>
    <w:rsid w:val="00DA36C2"/>
    <w:rsid w:val="00DB4F87"/>
    <w:rsid w:val="00E16417"/>
    <w:rsid w:val="00E34663"/>
    <w:rsid w:val="00E52536"/>
    <w:rsid w:val="00E7384A"/>
    <w:rsid w:val="00E860DF"/>
    <w:rsid w:val="00EA0D3B"/>
    <w:rsid w:val="00EB27E4"/>
    <w:rsid w:val="00ED35DA"/>
    <w:rsid w:val="00EE0129"/>
    <w:rsid w:val="00EE5D5C"/>
    <w:rsid w:val="00EE6720"/>
    <w:rsid w:val="00EF6644"/>
    <w:rsid w:val="00F01306"/>
    <w:rsid w:val="00F03ADB"/>
    <w:rsid w:val="00F155E8"/>
    <w:rsid w:val="00F40F1E"/>
    <w:rsid w:val="00F458A0"/>
    <w:rsid w:val="00F945FE"/>
    <w:rsid w:val="00F94C01"/>
    <w:rsid w:val="00FB0F52"/>
    <w:rsid w:val="00FC7890"/>
    <w:rsid w:val="00FD5543"/>
    <w:rsid w:val="00FE0836"/>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30E22"/>
  <w15:chartTrackingRefBased/>
  <w15:docId w15:val="{4ED5AACE-30D5-4A2F-AC13-3829E430A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54EE1"/>
  </w:style>
  <w:style w:type="paragraph" w:styleId="Kop1">
    <w:name w:val="heading 1"/>
    <w:basedOn w:val="Standaard"/>
    <w:next w:val="Standaard"/>
    <w:link w:val="Kop1Char"/>
    <w:uiPriority w:val="9"/>
    <w:qFormat/>
    <w:rsid w:val="004E6A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2A4189"/>
    <w:pPr>
      <w:ind w:left="720"/>
      <w:contextualSpacing/>
    </w:pPr>
  </w:style>
  <w:style w:type="paragraph" w:styleId="Titel">
    <w:name w:val="Title"/>
    <w:basedOn w:val="Standaard"/>
    <w:next w:val="Standaard"/>
    <w:link w:val="TitelChar"/>
    <w:uiPriority w:val="10"/>
    <w:qFormat/>
    <w:rsid w:val="002A41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A4189"/>
    <w:rPr>
      <w:rFonts w:asciiTheme="majorHAnsi" w:eastAsiaTheme="majorEastAsia" w:hAnsiTheme="majorHAnsi" w:cstheme="majorBidi"/>
      <w:spacing w:val="-10"/>
      <w:kern w:val="28"/>
      <w:sz w:val="56"/>
      <w:szCs w:val="56"/>
    </w:rPr>
  </w:style>
  <w:style w:type="paragraph" w:styleId="Duidelijkcitaat">
    <w:name w:val="Intense Quote"/>
    <w:basedOn w:val="Standaard"/>
    <w:next w:val="Standaard"/>
    <w:link w:val="DuidelijkcitaatChar"/>
    <w:uiPriority w:val="30"/>
    <w:qFormat/>
    <w:rsid w:val="002A418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DuidelijkcitaatChar">
    <w:name w:val="Duidelijk citaat Char"/>
    <w:basedOn w:val="Standaardalinea-lettertype"/>
    <w:link w:val="Duidelijkcitaat"/>
    <w:uiPriority w:val="30"/>
    <w:rsid w:val="002A4189"/>
    <w:rPr>
      <w:i/>
      <w:iCs/>
      <w:color w:val="4472C4" w:themeColor="accent1"/>
    </w:rPr>
  </w:style>
  <w:style w:type="paragraph" w:styleId="Koptekst">
    <w:name w:val="header"/>
    <w:basedOn w:val="Standaard"/>
    <w:link w:val="KoptekstChar"/>
    <w:uiPriority w:val="99"/>
    <w:unhideWhenUsed/>
    <w:rsid w:val="00262590"/>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262590"/>
  </w:style>
  <w:style w:type="paragraph" w:styleId="Voettekst">
    <w:name w:val="footer"/>
    <w:basedOn w:val="Standaard"/>
    <w:link w:val="VoettekstChar"/>
    <w:uiPriority w:val="99"/>
    <w:unhideWhenUsed/>
    <w:rsid w:val="00262590"/>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262590"/>
  </w:style>
  <w:style w:type="character" w:styleId="Tekstvantijdelijkeaanduiding">
    <w:name w:val="Placeholder Text"/>
    <w:basedOn w:val="Standaardalinea-lettertype"/>
    <w:uiPriority w:val="99"/>
    <w:semiHidden/>
    <w:rsid w:val="001C5E1C"/>
    <w:rPr>
      <w:color w:val="808080"/>
    </w:rPr>
  </w:style>
  <w:style w:type="character" w:styleId="Hyperlink">
    <w:name w:val="Hyperlink"/>
    <w:basedOn w:val="Standaardalinea-lettertype"/>
    <w:uiPriority w:val="99"/>
    <w:unhideWhenUsed/>
    <w:rsid w:val="001C5E1C"/>
    <w:rPr>
      <w:color w:val="0563C1" w:themeColor="hyperlink"/>
      <w:u w:val="single"/>
    </w:rPr>
  </w:style>
  <w:style w:type="character" w:styleId="Onopgelostemelding">
    <w:name w:val="Unresolved Mention"/>
    <w:basedOn w:val="Standaardalinea-lettertype"/>
    <w:uiPriority w:val="99"/>
    <w:semiHidden/>
    <w:unhideWhenUsed/>
    <w:rsid w:val="001C5E1C"/>
    <w:rPr>
      <w:color w:val="605E5C"/>
      <w:shd w:val="clear" w:color="auto" w:fill="E1DFDD"/>
    </w:rPr>
  </w:style>
  <w:style w:type="character" w:styleId="GevolgdeHyperlink">
    <w:name w:val="FollowedHyperlink"/>
    <w:basedOn w:val="Standaardalinea-lettertype"/>
    <w:uiPriority w:val="99"/>
    <w:semiHidden/>
    <w:unhideWhenUsed/>
    <w:rsid w:val="001C0323"/>
    <w:rPr>
      <w:color w:val="954F72" w:themeColor="followedHyperlink"/>
      <w:u w:val="single"/>
    </w:rPr>
  </w:style>
  <w:style w:type="paragraph" w:styleId="Revisie">
    <w:name w:val="Revision"/>
    <w:hidden/>
    <w:uiPriority w:val="99"/>
    <w:semiHidden/>
    <w:rsid w:val="00002EDB"/>
    <w:pPr>
      <w:spacing w:after="0" w:line="240" w:lineRule="auto"/>
    </w:pPr>
  </w:style>
  <w:style w:type="character" w:styleId="Zwaar">
    <w:name w:val="Strong"/>
    <w:basedOn w:val="Standaardalinea-lettertype"/>
    <w:uiPriority w:val="22"/>
    <w:qFormat/>
    <w:rsid w:val="00D42557"/>
    <w:rPr>
      <w:b/>
      <w:bCs/>
    </w:rPr>
  </w:style>
  <w:style w:type="paragraph" w:styleId="Geenafstand">
    <w:name w:val="No Spacing"/>
    <w:uiPriority w:val="1"/>
    <w:qFormat/>
    <w:rsid w:val="00D42557"/>
    <w:pPr>
      <w:spacing w:after="0" w:line="240" w:lineRule="auto"/>
    </w:pPr>
  </w:style>
  <w:style w:type="character" w:customStyle="1" w:styleId="Kop1Char">
    <w:name w:val="Kop 1 Char"/>
    <w:basedOn w:val="Standaardalinea-lettertype"/>
    <w:link w:val="Kop1"/>
    <w:uiPriority w:val="9"/>
    <w:rsid w:val="004E6AB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47167">
      <w:bodyDiv w:val="1"/>
      <w:marLeft w:val="0"/>
      <w:marRight w:val="0"/>
      <w:marTop w:val="0"/>
      <w:marBottom w:val="0"/>
      <w:divBdr>
        <w:top w:val="none" w:sz="0" w:space="0" w:color="auto"/>
        <w:left w:val="none" w:sz="0" w:space="0" w:color="auto"/>
        <w:bottom w:val="none" w:sz="0" w:space="0" w:color="auto"/>
        <w:right w:val="none" w:sz="0" w:space="0" w:color="auto"/>
      </w:divBdr>
    </w:div>
    <w:div w:id="726413718">
      <w:bodyDiv w:val="1"/>
      <w:marLeft w:val="0"/>
      <w:marRight w:val="0"/>
      <w:marTop w:val="0"/>
      <w:marBottom w:val="0"/>
      <w:divBdr>
        <w:top w:val="none" w:sz="0" w:space="0" w:color="auto"/>
        <w:left w:val="none" w:sz="0" w:space="0" w:color="auto"/>
        <w:bottom w:val="none" w:sz="0" w:space="0" w:color="auto"/>
        <w:right w:val="none" w:sz="0" w:space="0" w:color="auto"/>
      </w:divBdr>
    </w:div>
    <w:div w:id="901137233">
      <w:bodyDiv w:val="1"/>
      <w:marLeft w:val="0"/>
      <w:marRight w:val="0"/>
      <w:marTop w:val="0"/>
      <w:marBottom w:val="0"/>
      <w:divBdr>
        <w:top w:val="none" w:sz="0" w:space="0" w:color="auto"/>
        <w:left w:val="none" w:sz="0" w:space="0" w:color="auto"/>
        <w:bottom w:val="none" w:sz="0" w:space="0" w:color="auto"/>
        <w:right w:val="none" w:sz="0" w:space="0" w:color="auto"/>
      </w:divBdr>
    </w:div>
    <w:div w:id="101530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z\OneDrive\Documents\Sjabloon\insulinde-groep%20Sjabloon.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E6F9C8-DB05-463D-A51E-2050F8AF392F}">
  <we:reference id="wa200005107" version="1.1.0.0" store="nl-NL"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BF375FF8343C41946EAC1D764B9C25" ma:contentTypeVersion="12" ma:contentTypeDescription="Een nieuw document maken." ma:contentTypeScope="" ma:versionID="b25f608adc76c2cbcbc1b40d4e198300">
  <xsd:schema xmlns:xsd="http://www.w3.org/2001/XMLSchema" xmlns:xs="http://www.w3.org/2001/XMLSchema" xmlns:p="http://schemas.microsoft.com/office/2006/metadata/properties" xmlns:ns2="8b05426d-9afd-4a9f-b7d3-c94efaba58f0" xmlns:ns3="ad17f85a-d252-4db2-9c84-3adf2f2ade6c" targetNamespace="http://schemas.microsoft.com/office/2006/metadata/properties" ma:root="true" ma:fieldsID="6a01e5e150ced19105f321f486cd6ae4" ns2:_="" ns3:_="">
    <xsd:import namespace="8b05426d-9afd-4a9f-b7d3-c94efaba58f0"/>
    <xsd:import namespace="ad17f85a-d252-4db2-9c84-3adf2f2ade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5426d-9afd-4a9f-b7d3-c94efaba58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8dee26a7-3ba3-4c5c-bf9f-1f0b79526ec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17f85a-d252-4db2-9c84-3adf2f2ade6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07fe8a0-b939-48e0-a879-acf4828c12ca}" ma:internalName="TaxCatchAll" ma:showField="CatchAllData" ma:web="ad17f85a-d252-4db2-9c84-3adf2f2ade6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2C2B42-D3A3-4DDB-978A-A72626DDE691}">
  <ds:schemaRefs>
    <ds:schemaRef ds:uri="http://schemas.openxmlformats.org/officeDocument/2006/bibliography"/>
  </ds:schemaRefs>
</ds:datastoreItem>
</file>

<file path=customXml/itemProps2.xml><?xml version="1.0" encoding="utf-8"?>
<ds:datastoreItem xmlns:ds="http://schemas.openxmlformats.org/officeDocument/2006/customXml" ds:itemID="{42962D96-6327-4DA7-9345-FF3DF32AF1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5426d-9afd-4a9f-b7d3-c94efaba58f0"/>
    <ds:schemaRef ds:uri="ad17f85a-d252-4db2-9c84-3adf2f2ade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3ACBCA-9A67-423C-A8AB-D1638401E1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insulinde-groep Sjabloon.dotx</Template>
  <TotalTime>106</TotalTime>
  <Pages>6</Pages>
  <Words>1355</Words>
  <Characters>7458</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8796</CharactersWithSpaces>
  <SharedDoc>false</SharedDoc>
  <HLinks>
    <vt:vector size="6" baseType="variant">
      <vt:variant>
        <vt:i4>8126527</vt:i4>
      </vt:variant>
      <vt:variant>
        <vt:i4>3</vt:i4>
      </vt:variant>
      <vt:variant>
        <vt:i4>0</vt:i4>
      </vt:variant>
      <vt:variant>
        <vt:i4>5</vt:i4>
      </vt:variant>
      <vt:variant>
        <vt:lpwstr>https://resistanceinternational.sharepoint.com/sites/NieuweSoftwareprojectsDocumenten/Gedeelde documenten/Concepten/ZundApp requirement Finaal concept.docx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Zoons</dc:creator>
  <cp:keywords/>
  <dc:description/>
  <cp:lastModifiedBy>Eric Zoons</cp:lastModifiedBy>
  <cp:revision>7</cp:revision>
  <cp:lastPrinted>2023-07-05T20:16:00Z</cp:lastPrinted>
  <dcterms:created xsi:type="dcterms:W3CDTF">2023-09-11T06:41:00Z</dcterms:created>
  <dcterms:modified xsi:type="dcterms:W3CDTF">2023-09-13T10:15:00Z</dcterms:modified>
</cp:coreProperties>
</file>